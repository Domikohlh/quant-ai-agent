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AD7A" w14:textId="27C41D7C" w:rsidR="008E159C" w:rsidRDefault="00D56E64" w:rsidP="00D56E64">
      <w:pPr>
        <w:pStyle w:val="Heading1"/>
      </w:pPr>
      <w:r>
        <w:t>Procedure</w:t>
      </w:r>
    </w:p>
    <w:p w14:paraId="1FF85ACD" w14:textId="77D28C9C" w:rsidR="00D56E64" w:rsidRDefault="00D56E64" w:rsidP="00D56E64">
      <w:pPr>
        <w:pStyle w:val="ListParagraph"/>
        <w:numPr>
          <w:ilvl w:val="0"/>
          <w:numId w:val="5"/>
        </w:numPr>
      </w:pPr>
      <w:r>
        <w:t xml:space="preserve">Define core architecture &amp; folder structure </w:t>
      </w:r>
    </w:p>
    <w:p w14:paraId="0FE90BD5" w14:textId="03B74F11" w:rsidR="0062098A" w:rsidRDefault="0062098A" w:rsidP="0062098A">
      <w:r>
        <w:rPr>
          <w:noProof/>
        </w:rPr>
        <w:drawing>
          <wp:inline distT="0" distB="0" distL="0" distR="0" wp14:anchorId="2A60DE6C" wp14:editId="6141A542">
            <wp:extent cx="5816600" cy="6311900"/>
            <wp:effectExtent l="0" t="0" r="0" b="0"/>
            <wp:docPr id="15695469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8382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1F05" w14:textId="77777777" w:rsidR="0062098A" w:rsidRDefault="0062098A" w:rsidP="0062098A">
      <w:pPr>
        <w:pStyle w:val="ListParagraph"/>
      </w:pPr>
    </w:p>
    <w:p w14:paraId="2FC8659F" w14:textId="77777777" w:rsidR="0062098A" w:rsidRDefault="0062098A" w:rsidP="0062098A">
      <w:pPr>
        <w:pStyle w:val="ListParagraph"/>
      </w:pPr>
    </w:p>
    <w:p w14:paraId="34F67DF3" w14:textId="5911DD85" w:rsidR="0062098A" w:rsidRPr="0062098A" w:rsidRDefault="00D56E64" w:rsidP="0062098A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lastRenderedPageBreak/>
        <w:t>Set up the base environment</w:t>
      </w:r>
    </w:p>
    <w:p w14:paraId="3D1F0263" w14:textId="77777777" w:rsidR="0062098A" w:rsidRDefault="0062098A" w:rsidP="0062098A">
      <w:pPr>
        <w:pStyle w:val="ListParagraph"/>
        <w:numPr>
          <w:ilvl w:val="0"/>
          <w:numId w:val="9"/>
        </w:numPr>
      </w:pPr>
      <w:proofErr w:type="spellStart"/>
      <w:r>
        <w:t>Initialise</w:t>
      </w:r>
      <w:proofErr w:type="spellEnd"/>
      <w:r>
        <w:t xml:space="preserve"> Git repository </w:t>
      </w:r>
    </w:p>
    <w:p w14:paraId="69AB6CE0" w14:textId="77777777" w:rsidR="0062098A" w:rsidRDefault="0062098A" w:rsidP="0062098A">
      <w:pPr>
        <w:pStyle w:val="ListParagraph"/>
        <w:numPr>
          <w:ilvl w:val="0"/>
          <w:numId w:val="9"/>
        </w:numPr>
      </w:pPr>
      <w:proofErr w:type="gramStart"/>
      <w:r>
        <w:t>Created .</w:t>
      </w:r>
      <w:proofErr w:type="spellStart"/>
      <w:r>
        <w:t>gitignore</w:t>
      </w:r>
      <w:proofErr w:type="spellEnd"/>
      <w:proofErr w:type="gramEnd"/>
      <w:r>
        <w:t xml:space="preserve"> file (Not to upload secrets, data and cache)</w:t>
      </w:r>
    </w:p>
    <w:p w14:paraId="707CB034" w14:textId="77777777" w:rsidR="0062098A" w:rsidRDefault="0062098A" w:rsidP="0062098A">
      <w:pPr>
        <w:pStyle w:val="ListParagraph"/>
        <w:numPr>
          <w:ilvl w:val="0"/>
          <w:numId w:val="9"/>
        </w:numPr>
      </w:pPr>
      <w:r>
        <w:t xml:space="preserve">Created base structure folders </w:t>
      </w:r>
    </w:p>
    <w:p w14:paraId="7A80AB21" w14:textId="77777777" w:rsidR="0062098A" w:rsidRDefault="0062098A" w:rsidP="0062098A">
      <w:pPr>
        <w:pStyle w:val="ListParagraph"/>
        <w:numPr>
          <w:ilvl w:val="0"/>
          <w:numId w:val="9"/>
        </w:numPr>
      </w:pPr>
      <w:r>
        <w:t xml:space="preserve">Commit with git </w:t>
      </w:r>
      <w:proofErr w:type="gramStart"/>
      <w:r>
        <w:t>add .</w:t>
      </w:r>
      <w:proofErr w:type="gramEnd"/>
      <w:r>
        <w:t xml:space="preserve"> and git commit </w:t>
      </w:r>
    </w:p>
    <w:p w14:paraId="628859FF" w14:textId="037D7B6D" w:rsidR="0062098A" w:rsidRDefault="0062098A" w:rsidP="0062098A">
      <w:pPr>
        <w:pStyle w:val="ListParagraph"/>
        <w:numPr>
          <w:ilvl w:val="0"/>
          <w:numId w:val="9"/>
        </w:numPr>
      </w:pPr>
      <w:r>
        <w:t xml:space="preserve">Connected to </w:t>
      </w:r>
      <w:proofErr w:type="spellStart"/>
      <w:r>
        <w:t>github</w:t>
      </w:r>
      <w:proofErr w:type="spellEnd"/>
      <w:r>
        <w:t xml:space="preserve"> </w:t>
      </w:r>
    </w:p>
    <w:p w14:paraId="0913EEDF" w14:textId="2178F49B" w:rsidR="008750DD" w:rsidRDefault="008750DD" w:rsidP="0062098A">
      <w:pPr>
        <w:pStyle w:val="ListParagraph"/>
        <w:numPr>
          <w:ilvl w:val="0"/>
          <w:numId w:val="9"/>
        </w:numPr>
      </w:pPr>
      <w:r>
        <w:t xml:space="preserve">Created first backend endpoint on main.py for confirmed health check with </w:t>
      </w:r>
      <w:proofErr w:type="spellStart"/>
      <w:r>
        <w:t>uvicorn</w:t>
      </w:r>
      <w:proofErr w:type="spellEnd"/>
      <w:r>
        <w:t xml:space="preserve"> </w:t>
      </w:r>
    </w:p>
    <w:p w14:paraId="702D9366" w14:textId="62C646AB" w:rsidR="008750DD" w:rsidRDefault="008750DD" w:rsidP="0062098A">
      <w:pPr>
        <w:pStyle w:val="ListParagraph"/>
        <w:numPr>
          <w:ilvl w:val="0"/>
          <w:numId w:val="9"/>
        </w:numPr>
      </w:pPr>
      <w:proofErr w:type="gramStart"/>
      <w:r>
        <w:t>Add .env</w:t>
      </w:r>
      <w:proofErr w:type="gramEnd"/>
      <w:r>
        <w:t xml:space="preserve"> for secrets &amp; API keys (Google, weather, news)  </w:t>
      </w:r>
    </w:p>
    <w:p w14:paraId="2C7C613E" w14:textId="77147FD1" w:rsidR="004A6588" w:rsidRDefault="004A6588" w:rsidP="0062098A">
      <w:pPr>
        <w:pStyle w:val="ListParagraph"/>
        <w:numPr>
          <w:ilvl w:val="0"/>
          <w:numId w:val="9"/>
        </w:numPr>
      </w:pPr>
      <w:r>
        <w:t>Got the API key for JSON API (Google)</w:t>
      </w:r>
    </w:p>
    <w:p w14:paraId="0CB7EDF8" w14:textId="40563948" w:rsidR="00284A73" w:rsidRDefault="00284A73" w:rsidP="0062098A">
      <w:pPr>
        <w:pStyle w:val="ListParagraph"/>
        <w:numPr>
          <w:ilvl w:val="0"/>
          <w:numId w:val="9"/>
        </w:numPr>
      </w:pPr>
      <w:r>
        <w:t>Got the API key for Alpaca API (Stock)</w:t>
      </w:r>
    </w:p>
    <w:p w14:paraId="6B7734DD" w14:textId="77777777" w:rsidR="0062098A" w:rsidRDefault="0062098A" w:rsidP="0062098A">
      <w:pPr>
        <w:pStyle w:val="ListParagraph"/>
      </w:pPr>
    </w:p>
    <w:p w14:paraId="1C2A228C" w14:textId="2177909F" w:rsidR="00D56E64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t>Create configuration system</w:t>
      </w:r>
    </w:p>
    <w:p w14:paraId="7223D7FA" w14:textId="3A5FB68D" w:rsidR="008750DD" w:rsidRPr="008750DD" w:rsidRDefault="008750DD" w:rsidP="008750DD">
      <w:pPr>
        <w:pStyle w:val="ListParagraph"/>
        <w:numPr>
          <w:ilvl w:val="0"/>
          <w:numId w:val="9"/>
        </w:numPr>
      </w:pPr>
      <w:r w:rsidRPr="008750DD">
        <w:t>Create a file of config.py</w:t>
      </w:r>
    </w:p>
    <w:p w14:paraId="4A164D85" w14:textId="3E48941B" w:rsidR="008750DD" w:rsidRPr="008750DD" w:rsidRDefault="008750DD" w:rsidP="008750DD">
      <w:pPr>
        <w:pStyle w:val="ListParagraph"/>
        <w:numPr>
          <w:ilvl w:val="0"/>
          <w:numId w:val="9"/>
        </w:numPr>
      </w:pPr>
      <w:r w:rsidRPr="008750DD">
        <w:t>Add Git commits for progress</w:t>
      </w:r>
    </w:p>
    <w:p w14:paraId="5A4D9990" w14:textId="77777777" w:rsidR="008750DD" w:rsidRPr="008750DD" w:rsidRDefault="008750DD" w:rsidP="008750DD">
      <w:pPr>
        <w:pStyle w:val="ListParagraph"/>
        <w:rPr>
          <w:b/>
          <w:bCs/>
        </w:rPr>
      </w:pPr>
    </w:p>
    <w:p w14:paraId="64469AC6" w14:textId="037DE6E1" w:rsidR="00D56E64" w:rsidRPr="0062098A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t xml:space="preserve">Create </w:t>
      </w:r>
      <w:proofErr w:type="spellStart"/>
      <w:r w:rsidRPr="0062098A">
        <w:rPr>
          <w:b/>
          <w:bCs/>
        </w:rPr>
        <w:t>FastAPI</w:t>
      </w:r>
      <w:proofErr w:type="spellEnd"/>
      <w:r w:rsidRPr="0062098A">
        <w:rPr>
          <w:b/>
          <w:bCs/>
        </w:rPr>
        <w:t xml:space="preserve"> </w:t>
      </w:r>
      <w:proofErr w:type="spellStart"/>
      <w:r w:rsidRPr="0062098A">
        <w:rPr>
          <w:b/>
          <w:bCs/>
        </w:rPr>
        <w:t>Entrypoint</w:t>
      </w:r>
      <w:proofErr w:type="spellEnd"/>
    </w:p>
    <w:p w14:paraId="2833D366" w14:textId="359B2E5B" w:rsidR="00D56E64" w:rsidRPr="0062098A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t>Connect AWS</w:t>
      </w:r>
    </w:p>
    <w:p w14:paraId="5AFDDEFE" w14:textId="351CDCE5" w:rsidR="00D56E64" w:rsidRPr="0062098A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t>Add database layer</w:t>
      </w:r>
    </w:p>
    <w:p w14:paraId="1E3AA706" w14:textId="3B948ED8" w:rsidR="00D56E64" w:rsidRPr="0062098A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t>Plan RAG pipeline modules</w:t>
      </w:r>
    </w:p>
    <w:p w14:paraId="479887AE" w14:textId="2CCBFD60" w:rsidR="00D56E64" w:rsidRPr="0062098A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r w:rsidRPr="0062098A">
        <w:rPr>
          <w:b/>
          <w:bCs/>
        </w:rPr>
        <w:t xml:space="preserve">Add security &amp; auth skeleton </w:t>
      </w:r>
    </w:p>
    <w:p w14:paraId="7DDAB5CE" w14:textId="7D630CFB" w:rsidR="00D56E64" w:rsidRPr="0062098A" w:rsidRDefault="00D56E64" w:rsidP="00D56E6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62098A">
        <w:rPr>
          <w:b/>
          <w:bCs/>
        </w:rPr>
        <w:t>MLOps</w:t>
      </w:r>
      <w:proofErr w:type="spellEnd"/>
    </w:p>
    <w:p w14:paraId="299229F7" w14:textId="35B9329F" w:rsidR="00D56E64" w:rsidRPr="0062098A" w:rsidRDefault="00D56E64" w:rsidP="00D56E64">
      <w:pPr>
        <w:pStyle w:val="ListParagraph"/>
        <w:numPr>
          <w:ilvl w:val="0"/>
          <w:numId w:val="5"/>
        </w:numPr>
        <w:ind w:left="426" w:hanging="142"/>
        <w:rPr>
          <w:b/>
          <w:bCs/>
        </w:rPr>
      </w:pPr>
      <w:r w:rsidRPr="0062098A">
        <w:rPr>
          <w:b/>
          <w:bCs/>
        </w:rPr>
        <w:t xml:space="preserve"> Docker reproductivity </w:t>
      </w:r>
    </w:p>
    <w:p w14:paraId="4EBE4B6D" w14:textId="77777777" w:rsidR="0062098A" w:rsidRPr="0062098A" w:rsidRDefault="0062098A" w:rsidP="0062098A"/>
    <w:p w14:paraId="0F2913FC" w14:textId="75E07B3E" w:rsidR="0062098A" w:rsidRDefault="0062098A" w:rsidP="0062098A"/>
    <w:p w14:paraId="65029132" w14:textId="55F8C6CC" w:rsidR="0062098A" w:rsidRPr="0062098A" w:rsidRDefault="0062098A" w:rsidP="0062098A">
      <w:r>
        <w:br w:type="page"/>
      </w:r>
    </w:p>
    <w:p w14:paraId="6DAD214F" w14:textId="77777777" w:rsidR="0062098A" w:rsidRDefault="0062098A" w:rsidP="0062098A"/>
    <w:p w14:paraId="3A32ACCD" w14:textId="023B4C78" w:rsidR="0062098A" w:rsidRDefault="004A6588" w:rsidP="004A6588">
      <w:pPr>
        <w:pStyle w:val="Heading1"/>
      </w:pPr>
      <w:r>
        <w:t>API key</w:t>
      </w:r>
    </w:p>
    <w:p w14:paraId="3D447573" w14:textId="34CF80AF" w:rsidR="004A6588" w:rsidRPr="004A6588" w:rsidRDefault="004A6588" w:rsidP="004A6588">
      <w:pPr>
        <w:pStyle w:val="ListParagraph"/>
        <w:numPr>
          <w:ilvl w:val="0"/>
          <w:numId w:val="10"/>
        </w:numPr>
      </w:pPr>
      <w:r>
        <w:t xml:space="preserve">JSON API (Google): </w:t>
      </w:r>
      <w:r>
        <w:rPr>
          <w:rFonts w:ascii="Courier New" w:hAnsi="Courier New" w:cs="Courier New"/>
          <w:sz w:val="18"/>
          <w:szCs w:val="18"/>
          <w:shd w:val="clear" w:color="auto" w:fill="F5F5F5"/>
        </w:rPr>
        <w:t>AIzaSyBGHEotsMKomKO47nMWLvkr9u0XZsngoJs\</w:t>
      </w:r>
    </w:p>
    <w:p w14:paraId="695ECB49" w14:textId="7DE29957" w:rsidR="004A6588" w:rsidRDefault="009E1194" w:rsidP="004A6588">
      <w:pPr>
        <w:pStyle w:val="ListParagraph"/>
        <w:numPr>
          <w:ilvl w:val="0"/>
          <w:numId w:val="10"/>
        </w:numPr>
      </w:pPr>
      <w:r>
        <w:t xml:space="preserve">Alpaca (Historical stock price &amp; news): </w:t>
      </w:r>
    </w:p>
    <w:p w14:paraId="79EB0C08" w14:textId="058D909C" w:rsidR="00284A73" w:rsidRDefault="00284A73" w:rsidP="00284A73">
      <w:pPr>
        <w:pStyle w:val="ListParagraph"/>
        <w:numPr>
          <w:ilvl w:val="0"/>
          <w:numId w:val="9"/>
        </w:numPr>
      </w:pPr>
      <w:r>
        <w:t xml:space="preserve">Key id: </w:t>
      </w:r>
      <w:proofErr w:type="spellStart"/>
      <w:r>
        <w:t>alpaca_domiko</w:t>
      </w:r>
      <w:proofErr w:type="spellEnd"/>
    </w:p>
    <w:p w14:paraId="1CA9B7FB" w14:textId="0C07F210" w:rsidR="00284A73" w:rsidRDefault="00284A73" w:rsidP="00284A73">
      <w:pPr>
        <w:pStyle w:val="ListParagraph"/>
        <w:numPr>
          <w:ilvl w:val="0"/>
          <w:numId w:val="9"/>
        </w:numPr>
      </w:pPr>
      <w:r>
        <w:t>Secret key: apple6363</w:t>
      </w:r>
    </w:p>
    <w:p w14:paraId="055AA02A" w14:textId="3D029B61" w:rsidR="00284A73" w:rsidRPr="004A6588" w:rsidRDefault="00284A73" w:rsidP="004A6588">
      <w:pPr>
        <w:pStyle w:val="ListParagraph"/>
        <w:numPr>
          <w:ilvl w:val="0"/>
          <w:numId w:val="10"/>
        </w:numPr>
      </w:pPr>
      <w:proofErr w:type="spellStart"/>
      <w:r>
        <w:t>df</w:t>
      </w:r>
      <w:proofErr w:type="spellEnd"/>
    </w:p>
    <w:p w14:paraId="60526540" w14:textId="77777777" w:rsidR="0062098A" w:rsidRDefault="0062098A" w:rsidP="0062098A">
      <w:pPr>
        <w:tabs>
          <w:tab w:val="left" w:pos="3716"/>
        </w:tabs>
      </w:pPr>
    </w:p>
    <w:p w14:paraId="19A6C25B" w14:textId="77777777" w:rsidR="0062098A" w:rsidRDefault="0062098A" w:rsidP="0062098A">
      <w:pPr>
        <w:tabs>
          <w:tab w:val="left" w:pos="3716"/>
        </w:tabs>
      </w:pPr>
    </w:p>
    <w:p w14:paraId="5B9EE971" w14:textId="77777777" w:rsidR="0062098A" w:rsidRDefault="0062098A" w:rsidP="0062098A">
      <w:pPr>
        <w:tabs>
          <w:tab w:val="left" w:pos="3716"/>
        </w:tabs>
      </w:pPr>
    </w:p>
    <w:p w14:paraId="79695646" w14:textId="77777777" w:rsidR="0062098A" w:rsidRDefault="0062098A" w:rsidP="0062098A">
      <w:pPr>
        <w:tabs>
          <w:tab w:val="left" w:pos="3716"/>
        </w:tabs>
      </w:pPr>
    </w:p>
    <w:p w14:paraId="2F519FEA" w14:textId="77777777" w:rsidR="0062098A" w:rsidRDefault="0062098A" w:rsidP="0062098A">
      <w:pPr>
        <w:tabs>
          <w:tab w:val="left" w:pos="3716"/>
        </w:tabs>
      </w:pPr>
    </w:p>
    <w:p w14:paraId="1F23F989" w14:textId="77777777" w:rsidR="0062098A" w:rsidRDefault="0062098A" w:rsidP="0062098A">
      <w:pPr>
        <w:tabs>
          <w:tab w:val="left" w:pos="3716"/>
        </w:tabs>
      </w:pPr>
    </w:p>
    <w:p w14:paraId="66337ACE" w14:textId="35EF4F51" w:rsidR="0062098A" w:rsidRPr="0062098A" w:rsidRDefault="0062098A" w:rsidP="0062098A">
      <w:pPr>
        <w:tabs>
          <w:tab w:val="left" w:pos="3716"/>
        </w:tabs>
        <w:rPr>
          <w:sz w:val="20"/>
          <w:szCs w:val="20"/>
        </w:rPr>
      </w:pPr>
    </w:p>
    <w:sectPr w:rsidR="0062098A" w:rsidRPr="0062098A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79BE5" w14:textId="77777777" w:rsidR="00E524BD" w:rsidRDefault="00E524BD">
      <w:r>
        <w:separator/>
      </w:r>
    </w:p>
    <w:p w14:paraId="691494ED" w14:textId="77777777" w:rsidR="00E524BD" w:rsidRDefault="00E524BD"/>
  </w:endnote>
  <w:endnote w:type="continuationSeparator" w:id="0">
    <w:p w14:paraId="4DB6C3E7" w14:textId="77777777" w:rsidR="00E524BD" w:rsidRDefault="00E524BD">
      <w:r>
        <w:continuationSeparator/>
      </w:r>
    </w:p>
    <w:p w14:paraId="7786568C" w14:textId="77777777" w:rsidR="00E524BD" w:rsidRDefault="00E524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C90443" w14:textId="77777777" w:rsidR="008E159C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DF4D" w14:textId="77777777" w:rsidR="00E524BD" w:rsidRDefault="00E524BD">
      <w:r>
        <w:separator/>
      </w:r>
    </w:p>
    <w:p w14:paraId="636648EA" w14:textId="77777777" w:rsidR="00E524BD" w:rsidRDefault="00E524BD"/>
  </w:footnote>
  <w:footnote w:type="continuationSeparator" w:id="0">
    <w:p w14:paraId="6093CBCF" w14:textId="77777777" w:rsidR="00E524BD" w:rsidRDefault="00E524BD">
      <w:r>
        <w:continuationSeparator/>
      </w:r>
    </w:p>
    <w:p w14:paraId="20FEBCC3" w14:textId="77777777" w:rsidR="00E524BD" w:rsidRDefault="00E524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DDD5956"/>
    <w:multiLevelType w:val="hybridMultilevel"/>
    <w:tmpl w:val="A1E0783C"/>
    <w:lvl w:ilvl="0" w:tplc="1F9E48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67E8C"/>
    <w:multiLevelType w:val="hybridMultilevel"/>
    <w:tmpl w:val="0AACC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2180B"/>
    <w:multiLevelType w:val="hybridMultilevel"/>
    <w:tmpl w:val="825C7786"/>
    <w:lvl w:ilvl="0" w:tplc="C4BAAD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87950FD"/>
    <w:multiLevelType w:val="hybridMultilevel"/>
    <w:tmpl w:val="94B67632"/>
    <w:lvl w:ilvl="0" w:tplc="78189A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056697"/>
    <w:multiLevelType w:val="hybridMultilevel"/>
    <w:tmpl w:val="7F24E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B63243"/>
    <w:multiLevelType w:val="hybridMultilevel"/>
    <w:tmpl w:val="E980858E"/>
    <w:lvl w:ilvl="0" w:tplc="1F9E48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907938">
    <w:abstractNumId w:val="1"/>
  </w:num>
  <w:num w:numId="2" w16cid:durableId="1069767603">
    <w:abstractNumId w:val="0"/>
  </w:num>
  <w:num w:numId="3" w16cid:durableId="1668097996">
    <w:abstractNumId w:val="3"/>
  </w:num>
  <w:num w:numId="4" w16cid:durableId="116872256">
    <w:abstractNumId w:val="8"/>
  </w:num>
  <w:num w:numId="5" w16cid:durableId="1375352229">
    <w:abstractNumId w:val="7"/>
  </w:num>
  <w:num w:numId="6" w16cid:durableId="1569338971">
    <w:abstractNumId w:val="2"/>
  </w:num>
  <w:num w:numId="7" w16cid:durableId="172040703">
    <w:abstractNumId w:val="5"/>
  </w:num>
  <w:num w:numId="8" w16cid:durableId="1374424602">
    <w:abstractNumId w:val="6"/>
  </w:num>
  <w:num w:numId="9" w16cid:durableId="58066539">
    <w:abstractNumId w:val="9"/>
  </w:num>
  <w:num w:numId="10" w16cid:durableId="918632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82"/>
    <w:rsid w:val="00007A82"/>
    <w:rsid w:val="00160C84"/>
    <w:rsid w:val="00284A73"/>
    <w:rsid w:val="003837C8"/>
    <w:rsid w:val="004A6588"/>
    <w:rsid w:val="0062098A"/>
    <w:rsid w:val="00752295"/>
    <w:rsid w:val="008750DD"/>
    <w:rsid w:val="008E159C"/>
    <w:rsid w:val="009E1194"/>
    <w:rsid w:val="00AB57A7"/>
    <w:rsid w:val="00D56E64"/>
    <w:rsid w:val="00DE2E6C"/>
    <w:rsid w:val="00E5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03187"/>
  <w15:chartTrackingRefBased/>
  <w15:docId w15:val="{81BCAF9F-C3E7-AC48-9172-5226369C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D56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mikohlh/Library/Containers/com.microsoft.Word/Data/Library/Application%20Support/Microsoft/Office/16.0/DTS/en-HK%7bE902C2AB-F30A-5340-BB21-07BED73586CD%7d/%7bA0F74180-A628-A74B-BD7A-0356DE0E849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{A0F74180-A628-A74B-BD7A-0356DE0E849D}tf10002086.dotx</Template>
  <TotalTime>28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Domiko HLH</dc:creator>
  <cp:keywords/>
  <dc:description/>
  <cp:lastModifiedBy>Lap Hin Ho</cp:lastModifiedBy>
  <cp:revision>5</cp:revision>
  <dcterms:created xsi:type="dcterms:W3CDTF">2025-10-27T06:30:00Z</dcterms:created>
  <dcterms:modified xsi:type="dcterms:W3CDTF">2025-10-28T15:50:00Z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