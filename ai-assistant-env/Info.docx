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CD40" w14:textId="2E499B01" w:rsidR="002336D4" w:rsidRDefault="0086025C" w:rsidP="0086025C">
      <w:pPr>
        <w:pStyle w:val="Heading1"/>
        <w:rPr>
          <w:lang w:val="en-HK"/>
        </w:rPr>
      </w:pPr>
      <w:r>
        <w:rPr>
          <w:lang w:val="en-HK"/>
        </w:rPr>
        <w:t>Executive summary</w:t>
      </w:r>
    </w:p>
    <w:p w14:paraId="302CD964" w14:textId="761B36FC" w:rsidR="0086025C" w:rsidRPr="0086025C" w:rsidRDefault="0086025C" w:rsidP="0086025C">
      <w:pPr>
        <w:rPr>
          <w:sz w:val="24"/>
          <w:szCs w:val="24"/>
          <w:lang w:val="en-HK"/>
        </w:rPr>
      </w:pPr>
      <w:r w:rsidRPr="0086025C">
        <w:rPr>
          <w:sz w:val="24"/>
          <w:szCs w:val="24"/>
          <w:lang w:val="en-HK"/>
        </w:rPr>
        <w:t>Building a private, self-hosted AI assistant that:</w:t>
      </w:r>
    </w:p>
    <w:p w14:paraId="1F0A740E" w14:textId="70245BF7" w:rsidR="0086025C" w:rsidRPr="0086025C" w:rsidRDefault="0086025C" w:rsidP="0086025C">
      <w:pPr>
        <w:pStyle w:val="ListParagraph"/>
        <w:numPr>
          <w:ilvl w:val="0"/>
          <w:numId w:val="15"/>
        </w:numPr>
        <w:rPr>
          <w:sz w:val="24"/>
          <w:szCs w:val="24"/>
          <w:lang w:val="en-HK"/>
        </w:rPr>
      </w:pPr>
      <w:r w:rsidRPr="0086025C">
        <w:rPr>
          <w:sz w:val="24"/>
          <w:szCs w:val="24"/>
          <w:lang w:val="en-HK"/>
        </w:rPr>
        <w:t>Runs locally on iOS, iPadOS, macOS devices</w:t>
      </w:r>
    </w:p>
    <w:p w14:paraId="311251CD" w14:textId="4C3751DC" w:rsidR="0086025C" w:rsidRPr="0086025C" w:rsidRDefault="0086025C" w:rsidP="0086025C">
      <w:pPr>
        <w:pStyle w:val="ListParagraph"/>
        <w:numPr>
          <w:ilvl w:val="0"/>
          <w:numId w:val="15"/>
        </w:numPr>
        <w:rPr>
          <w:sz w:val="24"/>
          <w:szCs w:val="24"/>
          <w:lang w:val="en-HK"/>
        </w:rPr>
      </w:pPr>
      <w:r w:rsidRPr="0086025C">
        <w:rPr>
          <w:sz w:val="24"/>
          <w:szCs w:val="24"/>
          <w:lang w:val="en-HK"/>
        </w:rPr>
        <w:t>Uses AWS-hosted AI models (self-deployed, not API-based)</w:t>
      </w:r>
    </w:p>
    <w:p w14:paraId="64081C68" w14:textId="5C06A185" w:rsidR="0086025C" w:rsidRPr="0086025C" w:rsidRDefault="0086025C" w:rsidP="0086025C">
      <w:pPr>
        <w:pStyle w:val="ListParagraph"/>
        <w:numPr>
          <w:ilvl w:val="0"/>
          <w:numId w:val="15"/>
        </w:numPr>
        <w:rPr>
          <w:sz w:val="24"/>
          <w:szCs w:val="24"/>
          <w:lang w:val="en-HK"/>
        </w:rPr>
      </w:pPr>
      <w:r w:rsidRPr="0086025C">
        <w:rPr>
          <w:sz w:val="24"/>
          <w:szCs w:val="24"/>
          <w:lang w:val="en-HK"/>
        </w:rPr>
        <w:t>Integrates with Alpaca for stock data, Google APIs, and system operations</w:t>
      </w:r>
    </w:p>
    <w:p w14:paraId="1BFE7BB3" w14:textId="047EB60E" w:rsidR="0086025C" w:rsidRPr="0086025C" w:rsidRDefault="0086025C" w:rsidP="0086025C">
      <w:pPr>
        <w:pStyle w:val="ListParagraph"/>
        <w:numPr>
          <w:ilvl w:val="0"/>
          <w:numId w:val="15"/>
        </w:numPr>
        <w:rPr>
          <w:sz w:val="24"/>
          <w:szCs w:val="24"/>
          <w:lang w:val="en-HK"/>
        </w:rPr>
      </w:pPr>
      <w:r w:rsidRPr="0086025C">
        <w:rPr>
          <w:sz w:val="24"/>
          <w:szCs w:val="24"/>
          <w:lang w:val="en-HK"/>
        </w:rPr>
        <w:t>Maintains complete privacy with no external data sharing</w:t>
      </w:r>
    </w:p>
    <w:p w14:paraId="7D440366" w14:textId="4C0DB778" w:rsidR="0086025C" w:rsidRDefault="0086025C" w:rsidP="0086025C">
      <w:pPr>
        <w:pStyle w:val="ListParagraph"/>
        <w:numPr>
          <w:ilvl w:val="0"/>
          <w:numId w:val="15"/>
        </w:numPr>
        <w:rPr>
          <w:sz w:val="24"/>
          <w:szCs w:val="24"/>
          <w:lang w:val="en-HK"/>
        </w:rPr>
      </w:pPr>
      <w:r w:rsidRPr="0086025C">
        <w:rPr>
          <w:sz w:val="24"/>
          <w:szCs w:val="24"/>
          <w:lang w:val="en-HK"/>
        </w:rPr>
        <w:t xml:space="preserve">Works seamlessly across all devices </w:t>
      </w:r>
    </w:p>
    <w:p w14:paraId="1F92196D" w14:textId="77777777" w:rsidR="0086025C" w:rsidRDefault="0086025C" w:rsidP="0086025C">
      <w:pPr>
        <w:rPr>
          <w:sz w:val="24"/>
          <w:szCs w:val="24"/>
          <w:lang w:val="en-HK"/>
        </w:rPr>
      </w:pPr>
    </w:p>
    <w:p w14:paraId="64EFE0BD" w14:textId="53B10F8F" w:rsidR="0086025C" w:rsidRPr="0086025C" w:rsidRDefault="00B4363E" w:rsidP="0086025C">
      <w:pPr>
        <w:rPr>
          <w:sz w:val="24"/>
          <w:szCs w:val="24"/>
          <w:lang w:val="en-HK"/>
        </w:rPr>
      </w:pPr>
      <w:r>
        <w:rPr>
          <w:noProof/>
          <w:sz w:val="24"/>
          <w:szCs w:val="24"/>
          <w:lang w:val="en-HK"/>
        </w:rPr>
        <w:lastRenderedPageBreak/>
        <w:drawing>
          <wp:inline distT="0" distB="0" distL="0" distR="0" wp14:anchorId="4AAECE58" wp14:editId="61D97097">
            <wp:extent cx="5943600" cy="6375400"/>
            <wp:effectExtent l="0" t="0" r="0" b="0"/>
            <wp:docPr id="210835199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51991" name="Picture 1" descr="A diagram of a company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25C" w:rsidRPr="0086025C">
      <w:footerReference w:type="default" r:id="rId8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10F8D" w14:textId="77777777" w:rsidR="00537558" w:rsidRDefault="00537558">
      <w:r>
        <w:separator/>
      </w:r>
    </w:p>
    <w:p w14:paraId="3DDE3617" w14:textId="77777777" w:rsidR="00537558" w:rsidRDefault="00537558"/>
  </w:endnote>
  <w:endnote w:type="continuationSeparator" w:id="0">
    <w:p w14:paraId="4733D693" w14:textId="77777777" w:rsidR="00537558" w:rsidRDefault="00537558">
      <w:r>
        <w:continuationSeparator/>
      </w:r>
    </w:p>
    <w:p w14:paraId="2ABBA6A9" w14:textId="77777777" w:rsidR="00537558" w:rsidRDefault="005375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2387EA" w14:textId="77777777" w:rsidR="00C01EF2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77327" w14:textId="77777777" w:rsidR="00537558" w:rsidRDefault="00537558">
      <w:r>
        <w:separator/>
      </w:r>
    </w:p>
    <w:p w14:paraId="73D9A0DE" w14:textId="77777777" w:rsidR="00537558" w:rsidRDefault="00537558"/>
  </w:footnote>
  <w:footnote w:type="continuationSeparator" w:id="0">
    <w:p w14:paraId="56BFF739" w14:textId="77777777" w:rsidR="00537558" w:rsidRDefault="00537558">
      <w:r>
        <w:continuationSeparator/>
      </w:r>
    </w:p>
    <w:p w14:paraId="1D7C1E5A" w14:textId="77777777" w:rsidR="00537558" w:rsidRDefault="0053755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A7522F"/>
    <w:multiLevelType w:val="multilevel"/>
    <w:tmpl w:val="226A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628F5"/>
    <w:multiLevelType w:val="multilevel"/>
    <w:tmpl w:val="149A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848D2"/>
    <w:multiLevelType w:val="multilevel"/>
    <w:tmpl w:val="D89A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43F45"/>
    <w:multiLevelType w:val="hybridMultilevel"/>
    <w:tmpl w:val="80B07F04"/>
    <w:lvl w:ilvl="0" w:tplc="9E64F21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C4B77"/>
    <w:multiLevelType w:val="hybridMultilevel"/>
    <w:tmpl w:val="86ACE2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257FE5"/>
    <w:multiLevelType w:val="hybridMultilevel"/>
    <w:tmpl w:val="86F283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912D96"/>
    <w:multiLevelType w:val="hybridMultilevel"/>
    <w:tmpl w:val="CC80D6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8D117B"/>
    <w:multiLevelType w:val="multilevel"/>
    <w:tmpl w:val="BF1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7C0E7A"/>
    <w:multiLevelType w:val="hybridMultilevel"/>
    <w:tmpl w:val="1BAA9D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AD063C"/>
    <w:multiLevelType w:val="multilevel"/>
    <w:tmpl w:val="DCB4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B51DD"/>
    <w:multiLevelType w:val="hybridMultilevel"/>
    <w:tmpl w:val="4F8414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911887">
    <w:abstractNumId w:val="1"/>
  </w:num>
  <w:num w:numId="2" w16cid:durableId="1966349831">
    <w:abstractNumId w:val="0"/>
  </w:num>
  <w:num w:numId="3" w16cid:durableId="671490814">
    <w:abstractNumId w:val="4"/>
  </w:num>
  <w:num w:numId="4" w16cid:durableId="180558776">
    <w:abstractNumId w:val="11"/>
  </w:num>
  <w:num w:numId="5" w16cid:durableId="73164992">
    <w:abstractNumId w:val="9"/>
  </w:num>
  <w:num w:numId="6" w16cid:durableId="1850440955">
    <w:abstractNumId w:val="2"/>
  </w:num>
  <w:num w:numId="7" w16cid:durableId="1153840524">
    <w:abstractNumId w:val="3"/>
  </w:num>
  <w:num w:numId="8" w16cid:durableId="497309984">
    <w:abstractNumId w:val="13"/>
  </w:num>
  <w:num w:numId="9" w16cid:durableId="969238850">
    <w:abstractNumId w:val="10"/>
  </w:num>
  <w:num w:numId="10" w16cid:durableId="1601060352">
    <w:abstractNumId w:val="7"/>
  </w:num>
  <w:num w:numId="11" w16cid:durableId="296836435">
    <w:abstractNumId w:val="12"/>
  </w:num>
  <w:num w:numId="12" w16cid:durableId="294336987">
    <w:abstractNumId w:val="6"/>
  </w:num>
  <w:num w:numId="13" w16cid:durableId="151257162">
    <w:abstractNumId w:val="5"/>
  </w:num>
  <w:num w:numId="14" w16cid:durableId="1264730290">
    <w:abstractNumId w:val="14"/>
  </w:num>
  <w:num w:numId="15" w16cid:durableId="931427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DE"/>
    <w:rsid w:val="00054B30"/>
    <w:rsid w:val="00063BE1"/>
    <w:rsid w:val="002336D4"/>
    <w:rsid w:val="002D7E80"/>
    <w:rsid w:val="00362101"/>
    <w:rsid w:val="00366F19"/>
    <w:rsid w:val="003837C8"/>
    <w:rsid w:val="003D47CB"/>
    <w:rsid w:val="00537558"/>
    <w:rsid w:val="005420DE"/>
    <w:rsid w:val="00756019"/>
    <w:rsid w:val="00816999"/>
    <w:rsid w:val="0086025C"/>
    <w:rsid w:val="00A67AD6"/>
    <w:rsid w:val="00B4363E"/>
    <w:rsid w:val="00C01EF2"/>
    <w:rsid w:val="00EC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C6284"/>
  <w15:chartTrackingRefBased/>
  <w15:docId w15:val="{54EB6F47-C035-1147-AD33-913FA6A06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customStyle="1" w:styleId="p1">
    <w:name w:val="p1"/>
    <w:basedOn w:val="Normal"/>
    <w:rsid w:val="00EC3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HK" w:eastAsia="zh-TW"/>
    </w:rPr>
  </w:style>
  <w:style w:type="character" w:customStyle="1" w:styleId="s1">
    <w:name w:val="s1"/>
    <w:basedOn w:val="DefaultParagraphFont"/>
    <w:rsid w:val="00EC39D5"/>
  </w:style>
  <w:style w:type="character" w:customStyle="1" w:styleId="s2">
    <w:name w:val="s2"/>
    <w:basedOn w:val="DefaultParagraphFont"/>
    <w:rsid w:val="00EC39D5"/>
  </w:style>
  <w:style w:type="paragraph" w:customStyle="1" w:styleId="p2">
    <w:name w:val="p2"/>
    <w:basedOn w:val="Normal"/>
    <w:rsid w:val="00EC3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HK" w:eastAsia="zh-TW"/>
    </w:rPr>
  </w:style>
  <w:style w:type="paragraph" w:styleId="ListParagraph">
    <w:name w:val="List Paragraph"/>
    <w:basedOn w:val="Normal"/>
    <w:uiPriority w:val="34"/>
    <w:unhideWhenUsed/>
    <w:qFormat/>
    <w:rsid w:val="002D7E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omikohlh/Library/Containers/com.microsoft.Word/Data/Library/Application%20Support/Microsoft/Office/16.0/DTS/en-HK%7bE902C2AB-F30A-5340-BB21-07BED73586CD%7d/%7bA0F74180-A628-A74B-BD7A-0356DE0E849D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{A0F74180-A628-A74B-BD7A-0356DE0E849D}tf10002086.dotx</Template>
  <TotalTime>96</TotalTime>
  <Pages>2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Domiko HLH</dc:creator>
  <cp:keywords/>
  <dc:description/>
  <cp:lastModifiedBy>Lap Hin Ho</cp:lastModifiedBy>
  <cp:revision>5</cp:revision>
  <dcterms:created xsi:type="dcterms:W3CDTF">2025-10-26T13:49:00Z</dcterms:created>
  <dcterms:modified xsi:type="dcterms:W3CDTF">2025-10-29T14:43:00Z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